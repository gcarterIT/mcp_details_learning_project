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9F884" w14:textId="1C249199" w:rsidR="004438D6" w:rsidRDefault="00212A52">
      <w:r>
        <w:rPr>
          <w:noProof/>
        </w:rPr>
        <w:drawing>
          <wp:inline distT="0" distB="0" distL="0" distR="0" wp14:anchorId="49C595E5" wp14:editId="69DE6007">
            <wp:extent cx="9155973" cy="54864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53"/>
                    <a:stretch/>
                  </pic:blipFill>
                  <pic:spPr bwMode="auto">
                    <a:xfrm>
                      <a:off x="0" y="0"/>
                      <a:ext cx="9245716" cy="554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F38DF1" wp14:editId="19F3EFBE">
            <wp:extent cx="9119179" cy="46887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72"/>
                    <a:stretch/>
                  </pic:blipFill>
                  <pic:spPr bwMode="auto">
                    <a:xfrm>
                      <a:off x="0" y="0"/>
                      <a:ext cx="9130070" cy="469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38D6" w:rsidSect="00212A52">
      <w:headerReference w:type="default" r:id="rId8"/>
      <w:footerReference w:type="default" r:id="rId9"/>
      <w:pgSz w:w="15840" w:h="12240" w:orient="landscape"/>
      <w:pgMar w:top="720" w:right="45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1EA63" w14:textId="77777777" w:rsidR="00747C3B" w:rsidRDefault="00747C3B" w:rsidP="00B65B4A">
      <w:pPr>
        <w:spacing w:after="0" w:line="240" w:lineRule="auto"/>
      </w:pPr>
      <w:r>
        <w:separator/>
      </w:r>
    </w:p>
  </w:endnote>
  <w:endnote w:type="continuationSeparator" w:id="0">
    <w:p w14:paraId="34197BF5" w14:textId="77777777" w:rsidR="00747C3B" w:rsidRDefault="00747C3B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A5B66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1A10AA1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2A52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21B3A0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1436D" w14:textId="77777777" w:rsidR="00747C3B" w:rsidRDefault="00747C3B" w:rsidP="00B65B4A">
      <w:pPr>
        <w:spacing w:after="0" w:line="240" w:lineRule="auto"/>
      </w:pPr>
      <w:r>
        <w:separator/>
      </w:r>
    </w:p>
  </w:footnote>
  <w:footnote w:type="continuationSeparator" w:id="0">
    <w:p w14:paraId="19653F0D" w14:textId="77777777" w:rsidR="00747C3B" w:rsidRDefault="00747C3B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D18B" w14:textId="47585578" w:rsidR="00D6195D" w:rsidRDefault="00212A52">
    <w:pPr>
      <w:pStyle w:val="Header"/>
    </w:pPr>
    <w:r>
      <w:t>10/7/26</w:t>
    </w:r>
  </w:p>
  <w:p w14:paraId="2DD41FF7" w14:textId="77777777" w:rsidR="00212A52" w:rsidRDefault="00212A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52"/>
    <w:rsid w:val="00032E53"/>
    <w:rsid w:val="00035B86"/>
    <w:rsid w:val="00212A52"/>
    <w:rsid w:val="002F3278"/>
    <w:rsid w:val="00326E94"/>
    <w:rsid w:val="003501C2"/>
    <w:rsid w:val="00392E69"/>
    <w:rsid w:val="004067F5"/>
    <w:rsid w:val="004438D6"/>
    <w:rsid w:val="004D4435"/>
    <w:rsid w:val="006F70C7"/>
    <w:rsid w:val="007443AE"/>
    <w:rsid w:val="00747C3B"/>
    <w:rsid w:val="00827149"/>
    <w:rsid w:val="00A36D94"/>
    <w:rsid w:val="00B12833"/>
    <w:rsid w:val="00B65B4A"/>
    <w:rsid w:val="00BF0D34"/>
    <w:rsid w:val="00D6195D"/>
    <w:rsid w:val="00D94210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58D54"/>
  <w15:chartTrackingRefBased/>
  <w15:docId w15:val="{BB878556-27AE-4BEE-88CC-7242421F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8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2026-10-08T02:06:00Z</dcterms:created>
  <dcterms:modified xsi:type="dcterms:W3CDTF">2026-10-08T02:14:00Z</dcterms:modified>
</cp:coreProperties>
</file>