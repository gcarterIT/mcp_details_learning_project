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6F29F" w14:textId="62958233" w:rsidR="004438D6" w:rsidRDefault="001D03D1">
      <w:r>
        <w:rPr>
          <w:noProof/>
        </w:rPr>
        <w:drawing>
          <wp:inline distT="0" distB="0" distL="0" distR="0" wp14:anchorId="0C5A3BC8" wp14:editId="50724BBE">
            <wp:extent cx="9272226" cy="6201508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50"/>
                    <a:stretch/>
                  </pic:blipFill>
                  <pic:spPr bwMode="auto">
                    <a:xfrm>
                      <a:off x="0" y="0"/>
                      <a:ext cx="9318984" cy="623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28478" wp14:editId="2351770E">
            <wp:extent cx="9211223" cy="5509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21"/>
                    <a:stretch/>
                  </pic:blipFill>
                  <pic:spPr bwMode="auto">
                    <a:xfrm>
                      <a:off x="0" y="0"/>
                      <a:ext cx="9240144" cy="552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38D6" w:rsidSect="001D03D1">
      <w:headerReference w:type="default" r:id="rId8"/>
      <w:footerReference w:type="default" r:id="rId9"/>
      <w:pgSz w:w="15840" w:h="12240" w:orient="landscape"/>
      <w:pgMar w:top="720" w:right="45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3283F" w14:textId="77777777" w:rsidR="00333640" w:rsidRDefault="00333640" w:rsidP="00B65B4A">
      <w:pPr>
        <w:spacing w:after="0" w:line="240" w:lineRule="auto"/>
      </w:pPr>
      <w:r>
        <w:separator/>
      </w:r>
    </w:p>
  </w:endnote>
  <w:endnote w:type="continuationSeparator" w:id="0">
    <w:p w14:paraId="3AF4715C" w14:textId="77777777" w:rsidR="00333640" w:rsidRDefault="00333640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DA1EE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8B9E5F5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03D1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B79ED8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0703" w14:textId="77777777" w:rsidR="00333640" w:rsidRDefault="00333640" w:rsidP="00B65B4A">
      <w:pPr>
        <w:spacing w:after="0" w:line="240" w:lineRule="auto"/>
      </w:pPr>
      <w:r>
        <w:separator/>
      </w:r>
    </w:p>
  </w:footnote>
  <w:footnote w:type="continuationSeparator" w:id="0">
    <w:p w14:paraId="4C502C83" w14:textId="77777777" w:rsidR="00333640" w:rsidRDefault="00333640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46EC0" w14:textId="2C367D67" w:rsidR="00D6195D" w:rsidRDefault="00B34CCD">
    <w:pPr>
      <w:pStyle w:val="Header"/>
    </w:pPr>
    <w:r>
      <w:t>10/4/26</w:t>
    </w:r>
  </w:p>
  <w:p w14:paraId="57872AB6" w14:textId="77777777" w:rsidR="00B34CCD" w:rsidRDefault="00B34C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D1"/>
    <w:rsid w:val="00032E53"/>
    <w:rsid w:val="00035B86"/>
    <w:rsid w:val="001D03D1"/>
    <w:rsid w:val="002F3278"/>
    <w:rsid w:val="00326E94"/>
    <w:rsid w:val="00333640"/>
    <w:rsid w:val="003501C2"/>
    <w:rsid w:val="004067F5"/>
    <w:rsid w:val="004438D6"/>
    <w:rsid w:val="004D4435"/>
    <w:rsid w:val="006F70C7"/>
    <w:rsid w:val="007443AE"/>
    <w:rsid w:val="00827149"/>
    <w:rsid w:val="00915DA6"/>
    <w:rsid w:val="00A36D94"/>
    <w:rsid w:val="00B12833"/>
    <w:rsid w:val="00B34CCD"/>
    <w:rsid w:val="00B65B4A"/>
    <w:rsid w:val="00BF0D34"/>
    <w:rsid w:val="00D6195D"/>
    <w:rsid w:val="00E11992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6BB0D"/>
  <w15:chartTrackingRefBased/>
  <w15:docId w15:val="{91BAB2D4-35F1-4F2C-9601-586E9BD2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6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2026-10-04T21:05:00Z</dcterms:created>
  <dcterms:modified xsi:type="dcterms:W3CDTF">2026-10-04T21:11:00Z</dcterms:modified>
</cp:coreProperties>
</file>